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1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7831"/>
        <w:gridCol w:w="1531"/>
      </w:tblGrid>
      <w:tr w:rsidR="00692703" w:rsidRPr="00CF1A49" w14:paraId="141DED92" w14:textId="77777777" w:rsidTr="00F33620">
        <w:trPr>
          <w:trHeight w:hRule="exact" w:val="1800"/>
        </w:trPr>
        <w:tc>
          <w:tcPr>
            <w:tcW w:w="9362" w:type="dxa"/>
            <w:gridSpan w:val="2"/>
            <w:tcMar>
              <w:top w:w="0" w:type="dxa"/>
              <w:bottom w:w="0" w:type="dxa"/>
            </w:tcMar>
          </w:tcPr>
          <w:p w14:paraId="4E30DCC5" w14:textId="77777777" w:rsidR="00692703" w:rsidRPr="000B2756" w:rsidRDefault="00CE26DC" w:rsidP="000B2756">
            <w:pPr>
              <w:pStyle w:val="Title"/>
              <w:rPr>
                <w:sz w:val="52"/>
                <w:szCs w:val="52"/>
              </w:rPr>
            </w:pPr>
            <w:r w:rsidRPr="000B2756">
              <w:rPr>
                <w:sz w:val="52"/>
                <w:szCs w:val="52"/>
              </w:rPr>
              <w:t>Dawood</w:t>
            </w:r>
            <w:r w:rsidR="00692703" w:rsidRPr="000B2756">
              <w:rPr>
                <w:sz w:val="52"/>
                <w:szCs w:val="52"/>
              </w:rPr>
              <w:t xml:space="preserve"> </w:t>
            </w:r>
            <w:r w:rsidRPr="000B2756">
              <w:rPr>
                <w:rStyle w:val="IntenseEmphasis"/>
                <w:sz w:val="52"/>
                <w:szCs w:val="52"/>
              </w:rPr>
              <w:t>Nazari</w:t>
            </w:r>
          </w:p>
          <w:p w14:paraId="43925658" w14:textId="4782DC99" w:rsidR="00692703" w:rsidRPr="00CF1A49" w:rsidRDefault="00CE26DC" w:rsidP="005B0D56">
            <w:pPr>
              <w:pStyle w:val="ContactInfo"/>
              <w:contextualSpacing w:val="0"/>
            </w:pPr>
            <w:r>
              <w:t xml:space="preserve">  +</w:t>
            </w:r>
            <w:r w:rsidR="005B0D56">
              <w:t>98 9020736810</w:t>
            </w:r>
          </w:p>
          <w:p w14:paraId="60075392" w14:textId="77777777" w:rsidR="00692703" w:rsidRPr="00CF1A49" w:rsidRDefault="005B7501" w:rsidP="005B7501">
            <w:pPr>
              <w:pStyle w:val="ContactInfoEmphasis"/>
              <w:contextualSpacing w:val="0"/>
            </w:pPr>
            <w:r>
              <w:t xml:space="preserve">      </w:t>
            </w:r>
            <w:sdt>
              <w:sdtPr>
                <w:alias w:val="Enter email:"/>
                <w:tag w:val="Enter email:"/>
                <w:id w:val="1154873695"/>
                <w:placeholder>
                  <w:docPart w:val="E7C077487FCB4BFD9F1573AC0BBE828E"/>
                </w:placeholder>
                <w:temporary/>
                <w:showingPlcHdr/>
              </w:sdtPr>
              <w:sdtEndPr/>
              <w:sdtContent>
                <w:r w:rsidR="00C57FC6" w:rsidRPr="00CF1A49">
                  <w:t>Email</w:t>
                </w:r>
              </w:sdtContent>
            </w:sdt>
            <w:r w:rsidR="00692703" w:rsidRPr="00CF1A49">
              <w:t xml:space="preserve"> </w:t>
            </w:r>
            <w:r>
              <w:t>:</w:t>
            </w:r>
            <w:r w:rsidR="00692703" w:rsidRPr="00CF1A49">
              <w:t xml:space="preserve"> </w:t>
            </w:r>
            <w:r>
              <w:t>Daudnzri@gmail</w:t>
            </w:r>
            <w:r w:rsidR="00CE26DC">
              <w:t>.com</w:t>
            </w:r>
            <w:r w:rsidR="00692703" w:rsidRPr="00CF1A49">
              <w:t xml:space="preserve"> </w:t>
            </w:r>
          </w:p>
        </w:tc>
      </w:tr>
      <w:tr w:rsidR="00CE26DC" w:rsidRPr="00CF1A49" w14:paraId="4E2E4CA0" w14:textId="77777777" w:rsidTr="00F33620">
        <w:trPr>
          <w:gridAfter w:val="1"/>
          <w:wAfter w:w="1531" w:type="dxa"/>
        </w:trPr>
        <w:tc>
          <w:tcPr>
            <w:tcW w:w="7831" w:type="dxa"/>
          </w:tcPr>
          <w:p w14:paraId="5B2FB23C" w14:textId="77777777" w:rsidR="00F33620" w:rsidRDefault="00F33620" w:rsidP="005B7501"/>
          <w:p w14:paraId="4FD58A7A" w14:textId="508171EB" w:rsidR="00CE26DC" w:rsidRDefault="00014E04" w:rsidP="00025111">
            <w:r>
              <w:t>+</w:t>
            </w:r>
            <w:r w:rsidR="00025111">
              <w:t>8</w:t>
            </w:r>
            <w:r>
              <w:t xml:space="preserve"> years of </w:t>
            </w:r>
            <w:proofErr w:type="gramStart"/>
            <w:r>
              <w:t xml:space="preserve">Experience  </w:t>
            </w:r>
            <w:r w:rsidR="00BB0DFE">
              <w:t>in</w:t>
            </w:r>
            <w:proofErr w:type="gramEnd"/>
            <w:r w:rsidR="00BB0DFE">
              <w:t xml:space="preserve"> </w:t>
            </w:r>
            <w:r w:rsidR="00B920D5">
              <w:t>Custom Software</w:t>
            </w:r>
            <w:r w:rsidR="00FB5D66">
              <w:t xml:space="preserve"> and web designer and </w:t>
            </w:r>
            <w:r w:rsidR="00655BDA">
              <w:t xml:space="preserve"> Developer</w:t>
            </w:r>
            <w:r w:rsidR="00CE26DC" w:rsidRPr="005B7501">
              <w:t xml:space="preserve">, who enjoy being part of your team. </w:t>
            </w:r>
          </w:p>
        </w:tc>
      </w:tr>
    </w:tbl>
    <w:p w14:paraId="613E7BF3" w14:textId="77777777" w:rsidR="004E01EB" w:rsidRPr="00CF1A49" w:rsidRDefault="00B93379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16C3FDB4B6A14841A56C0E15B99E03D7"/>
          </w:placeholder>
          <w:temporary/>
          <w:showingPlcHdr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886"/>
      </w:tblGrid>
      <w:tr w:rsidR="001D0BF1" w:rsidRPr="00CF1A49" w14:paraId="54FC8927" w14:textId="77777777" w:rsidTr="00D66A52">
        <w:tc>
          <w:tcPr>
            <w:tcW w:w="9355" w:type="dxa"/>
          </w:tcPr>
          <w:p w14:paraId="352613B6" w14:textId="33CBC94B" w:rsidR="001D0BF1" w:rsidRPr="00CE26DC" w:rsidRDefault="0096140B" w:rsidP="00007D1D">
            <w:pPr>
              <w:pStyle w:val="ResumeTex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January </w:t>
            </w:r>
            <w:r w:rsidR="001E0516">
              <w:rPr>
                <w:b/>
                <w:bCs/>
                <w:sz w:val="24"/>
                <w:szCs w:val="24"/>
              </w:rPr>
              <w:t xml:space="preserve">2020   - </w:t>
            </w:r>
            <w:r w:rsidR="00007D1D">
              <w:rPr>
                <w:b/>
                <w:bCs/>
                <w:sz w:val="24"/>
                <w:szCs w:val="24"/>
              </w:rPr>
              <w:t>January</w:t>
            </w:r>
            <w:r w:rsidR="00284ADE">
              <w:rPr>
                <w:b/>
                <w:bCs/>
                <w:sz w:val="24"/>
                <w:szCs w:val="24"/>
              </w:rPr>
              <w:t xml:space="preserve"> 202</w:t>
            </w:r>
            <w:r w:rsidR="009F0B19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10CEFF51" w14:textId="5D4319DA" w:rsidR="001D0BF1" w:rsidRPr="00CF1A49" w:rsidRDefault="006249EB" w:rsidP="004C7BD7">
            <w:pPr>
              <w:pStyle w:val="Heading2"/>
              <w:contextualSpacing w:val="0"/>
              <w:outlineLvl w:val="1"/>
            </w:pPr>
            <w:r>
              <w:t>web designer</w:t>
            </w:r>
            <w:r w:rsidR="001D0BF1" w:rsidRPr="00CF1A49">
              <w:t xml:space="preserve">, </w:t>
            </w:r>
            <w:r w:rsidR="004C7BD7">
              <w:rPr>
                <w:rStyle w:val="SubtleReference"/>
              </w:rPr>
              <w:t>Allamah INistitute of higher education</w:t>
            </w:r>
          </w:p>
          <w:p w14:paraId="6A40B363" w14:textId="6C7A660F" w:rsidR="00CE26DC" w:rsidRDefault="00CE26DC" w:rsidP="008D769B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Developing </w:t>
            </w:r>
            <w:r w:rsidR="008D769B">
              <w:t>Web application and website</w:t>
            </w:r>
            <w:r w:rsidR="00E0450B">
              <w:t xml:space="preserve"> </w:t>
            </w:r>
            <w:proofErr w:type="gramStart"/>
            <w:r w:rsidR="00D864A1">
              <w:t xml:space="preserve">using </w:t>
            </w:r>
            <w:r w:rsidR="006249EB">
              <w:t xml:space="preserve"> Laravel</w:t>
            </w:r>
            <w:proofErr w:type="gramEnd"/>
          </w:p>
          <w:p w14:paraId="2D001103" w14:textId="02C261EF" w:rsidR="00F3784D" w:rsidRDefault="00F3784D" w:rsidP="0096268D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Designing User interface and implementation using </w:t>
            </w:r>
            <w:r w:rsidR="006249EB">
              <w:t>next Js</w:t>
            </w:r>
          </w:p>
          <w:p w14:paraId="40AE3A01" w14:textId="77777777" w:rsidR="001E0516" w:rsidRPr="00CE26DC" w:rsidRDefault="001E0516" w:rsidP="001E0516">
            <w:pPr>
              <w:pStyle w:val="ResumeTex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January</w:t>
            </w:r>
            <w:r w:rsidRPr="00CE26DC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2019</w:t>
            </w:r>
            <w:r w:rsidRPr="00CE26DC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CE26DC">
              <w:rPr>
                <w:b/>
                <w:bCs/>
                <w:sz w:val="24"/>
                <w:szCs w:val="24"/>
              </w:rPr>
              <w:t xml:space="preserve">-  </w:t>
            </w:r>
            <w:r>
              <w:rPr>
                <w:b/>
                <w:bCs/>
                <w:sz w:val="24"/>
                <w:szCs w:val="24"/>
              </w:rPr>
              <w:t>January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2020</w:t>
            </w:r>
          </w:p>
          <w:p w14:paraId="76F415B9" w14:textId="3C2F4FE0" w:rsidR="001E0516" w:rsidRPr="00CF1A49" w:rsidRDefault="00660B32" w:rsidP="00847ACB">
            <w:pPr>
              <w:pStyle w:val="Heading2"/>
              <w:contextualSpacing w:val="0"/>
              <w:outlineLvl w:val="1"/>
            </w:pPr>
            <w:r>
              <w:t xml:space="preserve">MIS and </w:t>
            </w:r>
            <w:r w:rsidR="00847ACB">
              <w:t>web developer</w:t>
            </w:r>
            <w:r w:rsidR="001E0516" w:rsidRPr="00CF1A49">
              <w:t xml:space="preserve">, </w:t>
            </w:r>
            <w:r w:rsidR="007F3541">
              <w:rPr>
                <w:rStyle w:val="SubtleReference"/>
              </w:rPr>
              <w:t>Dunya University of Afghanistan</w:t>
            </w:r>
          </w:p>
          <w:p w14:paraId="0CF2407D" w14:textId="054EFC6E" w:rsidR="001E0516" w:rsidRDefault="001073AC" w:rsidP="00AF3B22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Developing </w:t>
            </w:r>
            <w:r w:rsidR="00AF3B22">
              <w:t>Website</w:t>
            </w:r>
            <w:r w:rsidR="00032466">
              <w:t xml:space="preserve"> and Database</w:t>
            </w:r>
            <w:r>
              <w:t xml:space="preserve"> </w:t>
            </w:r>
            <w:r w:rsidR="001E0516">
              <w:t xml:space="preserve">using </w:t>
            </w:r>
            <w:r w:rsidR="005A6B3C">
              <w:t>Laravel and VUE.JS.</w:t>
            </w:r>
          </w:p>
          <w:p w14:paraId="630BD004" w14:textId="77777777" w:rsidR="001E0516" w:rsidRPr="00B837D9" w:rsidRDefault="001E0516" w:rsidP="001E0516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Designing User interface and implementation using HTML5 and CSS3 and bootstrap </w:t>
            </w:r>
          </w:p>
          <w:p w14:paraId="57380B62" w14:textId="77777777" w:rsidR="001E0516" w:rsidRDefault="001E0516" w:rsidP="001E0516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>Database design and development.</w:t>
            </w:r>
          </w:p>
          <w:p w14:paraId="1C1997F4" w14:textId="77777777" w:rsidR="001E0516" w:rsidRDefault="001E0516" w:rsidP="001E0516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Troubleshooting and </w:t>
            </w:r>
            <w:proofErr w:type="gramStart"/>
            <w:r>
              <w:t>Debugging</w:t>
            </w:r>
            <w:proofErr w:type="gramEnd"/>
            <w:r>
              <w:t>.</w:t>
            </w:r>
          </w:p>
          <w:p w14:paraId="7A832178" w14:textId="3673548F" w:rsidR="007E45F4" w:rsidRPr="00CE26DC" w:rsidRDefault="007E45F4" w:rsidP="007E45F4">
            <w:pPr>
              <w:pStyle w:val="ResumeTex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January</w:t>
            </w:r>
            <w:r w:rsidRPr="00CE26DC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2018</w:t>
            </w:r>
            <w:r w:rsidRPr="00CE26DC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CE26DC">
              <w:rPr>
                <w:b/>
                <w:bCs/>
                <w:sz w:val="24"/>
                <w:szCs w:val="24"/>
              </w:rPr>
              <w:t xml:space="preserve">-  </w:t>
            </w:r>
            <w:r>
              <w:rPr>
                <w:b/>
                <w:bCs/>
                <w:sz w:val="24"/>
                <w:szCs w:val="24"/>
              </w:rPr>
              <w:t>January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2019</w:t>
            </w:r>
          </w:p>
          <w:p w14:paraId="13A7ED2F" w14:textId="48025D28" w:rsidR="007E45F4" w:rsidRDefault="00457679" w:rsidP="0073170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UMS</w:t>
            </w:r>
            <w:r w:rsidR="00014E04">
              <w:t xml:space="preserve"> &amp; </w:t>
            </w:r>
            <w:r>
              <w:t xml:space="preserve">HMS </w:t>
            </w:r>
            <w:r w:rsidR="00014E04">
              <w:t>Developer</w:t>
            </w:r>
            <w:r w:rsidR="007E45F4" w:rsidRPr="00CF1A49">
              <w:t xml:space="preserve"> </w:t>
            </w:r>
            <w:r w:rsidR="007E45F4">
              <w:rPr>
                <w:rStyle w:val="SubtleReference"/>
              </w:rPr>
              <w:t>Rokhan Group</w:t>
            </w:r>
          </w:p>
          <w:p w14:paraId="21E21D1A" w14:textId="58EB2BA2" w:rsidR="007E45F4" w:rsidRDefault="007E45F4" w:rsidP="00917566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Database development for Hospital, University and School of </w:t>
            </w:r>
            <w:proofErr w:type="spellStart"/>
            <w:r>
              <w:t>Rokhan</w:t>
            </w:r>
            <w:proofErr w:type="spellEnd"/>
            <w:r>
              <w:t xml:space="preserve"> Group</w:t>
            </w:r>
            <w:r w:rsidR="00E0450B">
              <w:t xml:space="preserve"> using </w:t>
            </w:r>
            <w:r w:rsidR="00917566">
              <w:t>Laravel</w:t>
            </w:r>
          </w:p>
          <w:p w14:paraId="0271A144" w14:textId="04A1A20F" w:rsidR="00DD1E3F" w:rsidRDefault="00DD1E3F" w:rsidP="007E45F4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>Developing Mobile app in Flutter</w:t>
            </w:r>
          </w:p>
          <w:p w14:paraId="5802869E" w14:textId="0DC122F7" w:rsidR="00D864A1" w:rsidRPr="00CE26DC" w:rsidRDefault="00D864A1" w:rsidP="00D864A1">
            <w:pPr>
              <w:pStyle w:val="ResumeTex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January</w:t>
            </w:r>
            <w:r w:rsidRPr="00CE26DC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2015</w:t>
            </w:r>
            <w:r w:rsidRPr="00CE26DC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CE26DC">
              <w:rPr>
                <w:b/>
                <w:bCs/>
                <w:sz w:val="24"/>
                <w:szCs w:val="24"/>
              </w:rPr>
              <w:t xml:space="preserve">-  </w:t>
            </w:r>
            <w:r>
              <w:rPr>
                <w:b/>
                <w:bCs/>
                <w:sz w:val="24"/>
                <w:szCs w:val="24"/>
              </w:rPr>
              <w:t>January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201</w:t>
            </w:r>
            <w:r w:rsidR="00AB5678">
              <w:rPr>
                <w:b/>
                <w:bCs/>
                <w:sz w:val="24"/>
                <w:szCs w:val="24"/>
              </w:rPr>
              <w:t>8</w:t>
            </w:r>
          </w:p>
          <w:p w14:paraId="73F34BB7" w14:textId="77777777" w:rsidR="00D864A1" w:rsidRPr="00CF1A49" w:rsidRDefault="00D864A1" w:rsidP="00D864A1">
            <w:pPr>
              <w:pStyle w:val="Heading2"/>
              <w:contextualSpacing w:val="0"/>
              <w:outlineLvl w:val="1"/>
            </w:pPr>
            <w:r>
              <w:t>Software Developer</w:t>
            </w:r>
            <w:r w:rsidRPr="00CF1A49">
              <w:t xml:space="preserve">, </w:t>
            </w:r>
            <w:r>
              <w:rPr>
                <w:rStyle w:val="SubtleReference"/>
              </w:rPr>
              <w:t>Tonext</w:t>
            </w:r>
            <w:r w:rsidR="000F5DCD">
              <w:rPr>
                <w:rStyle w:val="SubtleReference"/>
              </w:rPr>
              <w:t xml:space="preserve"> Software Development Company</w:t>
            </w:r>
          </w:p>
          <w:p w14:paraId="57AC9008" w14:textId="7B56A62C" w:rsidR="00D864A1" w:rsidRPr="00B837D9" w:rsidRDefault="00D864A1" w:rsidP="00294715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  <w:rPr>
                <w:rFonts w:ascii="Tahoma" w:hAnsi="Tahoma" w:cs="Tahoma"/>
              </w:rPr>
            </w:pPr>
            <w:r>
              <w:t>Developing</w:t>
            </w:r>
            <w:r w:rsidR="00AF7C94">
              <w:t xml:space="preserve"> Custom Software </w:t>
            </w:r>
            <w:r>
              <w:t xml:space="preserve">for local </w:t>
            </w:r>
            <w:r w:rsidRPr="003512C0">
              <w:rPr>
                <w:rFonts w:ascii="Tahoma" w:hAnsi="Tahoma" w:cs="Tahoma"/>
              </w:rPr>
              <w:t xml:space="preserve">Businesses </w:t>
            </w:r>
            <w:r>
              <w:t xml:space="preserve">using  </w:t>
            </w:r>
            <w:r w:rsidR="002C6AB6">
              <w:t xml:space="preserve"> </w:t>
            </w:r>
            <w:proofErr w:type="spellStart"/>
            <w:r w:rsidR="00294715">
              <w:t>Wordpress</w:t>
            </w:r>
            <w:proofErr w:type="spellEnd"/>
            <w:r>
              <w:t xml:space="preserve">, Laravel and </w:t>
            </w:r>
            <w:r w:rsidR="00E0450B">
              <w:t>ASP.Net</w:t>
            </w:r>
            <w:r>
              <w:t>.</w:t>
            </w:r>
          </w:p>
          <w:p w14:paraId="121E7A1F" w14:textId="77777777" w:rsidR="00D864A1" w:rsidRDefault="00D864A1" w:rsidP="00D864A1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>Team working and system analyzing.</w:t>
            </w:r>
          </w:p>
          <w:p w14:paraId="363FAA5D" w14:textId="77777777" w:rsidR="00D864A1" w:rsidRPr="00B837D9" w:rsidRDefault="00D864A1" w:rsidP="00D864A1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Creating SRS Document and </w:t>
            </w:r>
            <w:proofErr w:type="spellStart"/>
            <w:r>
              <w:t>Moke</w:t>
            </w:r>
            <w:proofErr w:type="spellEnd"/>
            <w:r>
              <w:t xml:space="preserve"> up of the System.</w:t>
            </w:r>
          </w:p>
          <w:p w14:paraId="437786FB" w14:textId="77777777" w:rsidR="00D864A1" w:rsidRDefault="00D864A1" w:rsidP="00D864A1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>Database design and development.</w:t>
            </w:r>
          </w:p>
          <w:p w14:paraId="5B8212D0" w14:textId="77777777" w:rsidR="00D864A1" w:rsidRDefault="00D864A1" w:rsidP="00D864A1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Designing User interface and implementation using HTML5 and CSS3 and bootstrap </w:t>
            </w:r>
          </w:p>
          <w:p w14:paraId="2818A848" w14:textId="77777777" w:rsidR="00D864A1" w:rsidRPr="00CF1A49" w:rsidRDefault="00D864A1" w:rsidP="00D864A1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Troubleshooting and </w:t>
            </w:r>
            <w:proofErr w:type="gramStart"/>
            <w:r>
              <w:t>Debugging</w:t>
            </w:r>
            <w:proofErr w:type="gramEnd"/>
            <w:r>
              <w:t>.</w:t>
            </w:r>
          </w:p>
        </w:tc>
      </w:tr>
      <w:tr w:rsidR="00F61DF9" w:rsidRPr="00CF1A49" w14:paraId="4AC4E115" w14:textId="77777777" w:rsidTr="00F61DF9">
        <w:tc>
          <w:tcPr>
            <w:tcW w:w="9355" w:type="dxa"/>
            <w:tcMar>
              <w:top w:w="216" w:type="dxa"/>
            </w:tcMar>
          </w:tcPr>
          <w:p w14:paraId="77268371" w14:textId="77777777" w:rsidR="00F61DF9" w:rsidRPr="00CE26DC" w:rsidRDefault="00444E56" w:rsidP="00CD4237">
            <w:pPr>
              <w:pStyle w:val="ResumeTex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February</w:t>
            </w:r>
            <w:r w:rsidR="00CE26DC" w:rsidRPr="00CE26DC">
              <w:rPr>
                <w:b/>
                <w:bCs/>
                <w:sz w:val="24"/>
                <w:szCs w:val="24"/>
              </w:rPr>
              <w:t xml:space="preserve"> </w:t>
            </w:r>
            <w:r w:rsidR="00CD4237">
              <w:rPr>
                <w:b/>
                <w:bCs/>
                <w:sz w:val="24"/>
                <w:szCs w:val="24"/>
              </w:rPr>
              <w:t>2014</w:t>
            </w:r>
            <w:r w:rsidR="00CE26DC" w:rsidRPr="00CE26DC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CE26DC" w:rsidRPr="00CE26DC">
              <w:rPr>
                <w:b/>
                <w:bCs/>
                <w:sz w:val="24"/>
                <w:szCs w:val="24"/>
              </w:rPr>
              <w:t>-  January</w:t>
            </w:r>
            <w:proofErr w:type="gramEnd"/>
            <w:r w:rsidR="00CE26DC" w:rsidRPr="00CE26DC">
              <w:rPr>
                <w:b/>
                <w:bCs/>
                <w:sz w:val="24"/>
                <w:szCs w:val="24"/>
              </w:rPr>
              <w:t xml:space="preserve"> </w:t>
            </w:r>
            <w:r w:rsidR="00CD4237">
              <w:rPr>
                <w:b/>
                <w:bCs/>
                <w:sz w:val="24"/>
                <w:szCs w:val="24"/>
              </w:rPr>
              <w:t>2015</w:t>
            </w:r>
          </w:p>
          <w:p w14:paraId="1B8D83EF" w14:textId="02EB70D2" w:rsidR="00F61DF9" w:rsidRPr="00CF1A49" w:rsidRDefault="00591409" w:rsidP="00CE26DC">
            <w:pPr>
              <w:pStyle w:val="Heading2"/>
              <w:contextualSpacing w:val="0"/>
              <w:outlineLvl w:val="1"/>
            </w:pPr>
            <w:r>
              <w:t>Web</w:t>
            </w:r>
            <w:r w:rsidR="00CE26DC">
              <w:t xml:space="preserve"> Developer</w:t>
            </w:r>
            <w:r w:rsidR="00F61DF9" w:rsidRPr="00CF1A49">
              <w:t xml:space="preserve">, </w:t>
            </w:r>
            <w:r w:rsidR="00CE26DC">
              <w:rPr>
                <w:rStyle w:val="SubtleReference"/>
              </w:rPr>
              <w:t>Msoft Technology</w:t>
            </w:r>
          </w:p>
          <w:p w14:paraId="1F0B214C" w14:textId="77777777" w:rsidR="00CE26DC" w:rsidRPr="003512C0" w:rsidRDefault="00D864A1" w:rsidP="00D864A1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  <w:rPr>
                <w:rFonts w:ascii="Tahoma" w:hAnsi="Tahoma" w:cs="Tahoma"/>
              </w:rPr>
            </w:pPr>
            <w:r>
              <w:t xml:space="preserve">Developing website </w:t>
            </w:r>
            <w:r w:rsidR="00CE26DC">
              <w:t xml:space="preserve">for local </w:t>
            </w:r>
            <w:r w:rsidR="00CE26DC" w:rsidRPr="003512C0">
              <w:rPr>
                <w:rFonts w:ascii="Tahoma" w:hAnsi="Tahoma" w:cs="Tahoma"/>
              </w:rPr>
              <w:t xml:space="preserve">Businesses </w:t>
            </w:r>
            <w:r>
              <w:t xml:space="preserve">using PHP, HTML, CSS, Bootstrap, Ajax and </w:t>
            </w:r>
            <w:proofErr w:type="spellStart"/>
            <w:r>
              <w:t>JQuery</w:t>
            </w:r>
            <w:proofErr w:type="spellEnd"/>
            <w:r w:rsidR="00CE26DC">
              <w:t>.</w:t>
            </w:r>
          </w:p>
          <w:p w14:paraId="0909204D" w14:textId="77777777" w:rsidR="00CE26DC" w:rsidRDefault="00D864A1" w:rsidP="00CE26DC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website </w:t>
            </w:r>
            <w:r w:rsidR="00CE26DC">
              <w:t>design and development.</w:t>
            </w:r>
          </w:p>
          <w:p w14:paraId="3E28EC96" w14:textId="77777777" w:rsidR="00CE26DC" w:rsidRDefault="00CE26DC" w:rsidP="00CE26DC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lastRenderedPageBreak/>
              <w:t xml:space="preserve">Designing User interface and implementation using HTML5 and CSS3 and bootstrap </w:t>
            </w:r>
          </w:p>
          <w:p w14:paraId="4308FC53" w14:textId="77777777" w:rsidR="00F61DF9" w:rsidRDefault="00CE26DC" w:rsidP="00CE26DC">
            <w:pPr>
              <w:pStyle w:val="ListParagraph"/>
              <w:numPr>
                <w:ilvl w:val="0"/>
                <w:numId w:val="14"/>
              </w:numPr>
              <w:spacing w:before="40" w:after="160" w:line="288" w:lineRule="auto"/>
            </w:pPr>
            <w:r>
              <w:t xml:space="preserve">Troubleshooting and </w:t>
            </w:r>
            <w:proofErr w:type="gramStart"/>
            <w:r>
              <w:t>Debugging</w:t>
            </w:r>
            <w:proofErr w:type="gramEnd"/>
            <w:r>
              <w:t>.</w:t>
            </w:r>
          </w:p>
        </w:tc>
      </w:tr>
    </w:tbl>
    <w:sdt>
      <w:sdtPr>
        <w:alias w:val="Education:"/>
        <w:tag w:val="Education:"/>
        <w:id w:val="-1908763273"/>
        <w:placeholder>
          <w:docPart w:val="3E927E1A01F5491B987788DEADD1DB3D"/>
        </w:placeholder>
        <w:temporary/>
        <w:showingPlcHdr/>
      </w:sdtPr>
      <w:sdtEndPr/>
      <w:sdtContent>
        <w:p w14:paraId="7DFBAFCD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886"/>
      </w:tblGrid>
      <w:tr w:rsidR="00F61DF9" w:rsidRPr="00CF1A49" w14:paraId="272BB51D" w14:textId="77777777" w:rsidTr="006D181F">
        <w:tc>
          <w:tcPr>
            <w:tcW w:w="9290" w:type="dxa"/>
            <w:tcMar>
              <w:top w:w="216" w:type="dxa"/>
            </w:tcMar>
          </w:tcPr>
          <w:p w14:paraId="3B944F1F" w14:textId="77777777" w:rsidR="00F61DF9" w:rsidRPr="00CF1A49" w:rsidRDefault="00F61DF9" w:rsidP="00374734">
            <w:pPr>
              <w:pStyle w:val="Heading3"/>
              <w:contextualSpacing w:val="0"/>
              <w:outlineLvl w:val="2"/>
            </w:pPr>
          </w:p>
          <w:p w14:paraId="43AC37A5" w14:textId="77777777" w:rsidR="00F61DF9" w:rsidRPr="00CF1A49" w:rsidRDefault="00CD1D7E" w:rsidP="000660FB">
            <w:pPr>
              <w:pStyle w:val="Heading2"/>
              <w:contextualSpacing w:val="0"/>
              <w:outlineLvl w:val="1"/>
            </w:pPr>
            <w:r>
              <w:t xml:space="preserve">Bachelor </w:t>
            </w:r>
            <w:r w:rsidR="000660FB">
              <w:t>DEGREE,</w:t>
            </w:r>
          </w:p>
          <w:p w14:paraId="40DF978C" w14:textId="7B1AD709" w:rsidR="000660FB" w:rsidRDefault="000660FB" w:rsidP="000660FB">
            <w:r>
              <w:t xml:space="preserve">Bachelor of </w:t>
            </w:r>
            <w:r w:rsidR="001B7D09">
              <w:t>Computer Science (</w:t>
            </w:r>
            <w:proofErr w:type="gramStart"/>
            <w:r w:rsidR="001B7D09">
              <w:t>B</w:t>
            </w:r>
            <w:r w:rsidR="005B7501">
              <w:t>C</w:t>
            </w:r>
            <w:r w:rsidR="001B7D09">
              <w:t>S)</w:t>
            </w:r>
            <w:r w:rsidR="00F27E12">
              <w:t xml:space="preserve">  in</w:t>
            </w:r>
            <w:proofErr w:type="gramEnd"/>
            <w:r w:rsidR="00F27E12">
              <w:t xml:space="preserve"> Progress</w:t>
            </w:r>
          </w:p>
          <w:p w14:paraId="5CC5B132" w14:textId="77777777" w:rsidR="00F61DF9" w:rsidRDefault="00F61DF9" w:rsidP="00F61DF9"/>
        </w:tc>
      </w:tr>
    </w:tbl>
    <w:sdt>
      <w:sdtPr>
        <w:alias w:val="Skills:"/>
        <w:tag w:val="Skills:"/>
        <w:id w:val="-1392877668"/>
        <w:placeholder>
          <w:docPart w:val="A1DBEE4283654B398497A089F0AAE6ED"/>
        </w:placeholder>
        <w:temporary/>
        <w:showingPlcHdr/>
      </w:sdtPr>
      <w:sdtEndPr/>
      <w:sdtContent>
        <w:p w14:paraId="52CFED3B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3C1D1FD4" w14:textId="77777777" w:rsidTr="004236AF">
        <w:tc>
          <w:tcPr>
            <w:tcW w:w="4680" w:type="dxa"/>
          </w:tcPr>
          <w:p w14:paraId="0DCCC628" w14:textId="36948CD8" w:rsidR="001E3120" w:rsidRPr="006E1507" w:rsidRDefault="00374734" w:rsidP="002E6CC6">
            <w:pPr>
              <w:pStyle w:val="ListBullet"/>
              <w:contextualSpacing w:val="0"/>
            </w:pPr>
            <w:r>
              <w:t xml:space="preserve">Laravel </w:t>
            </w:r>
          </w:p>
          <w:p w14:paraId="03DA9838" w14:textId="7F68DA05" w:rsidR="001F4E6D" w:rsidRPr="006E1507" w:rsidRDefault="0096268D" w:rsidP="00E54498">
            <w:pPr>
              <w:pStyle w:val="ListBullet"/>
            </w:pPr>
            <w:r>
              <w:t>Vue.js</w:t>
            </w:r>
          </w:p>
        </w:tc>
        <w:tc>
          <w:tcPr>
            <w:tcW w:w="4680" w:type="dxa"/>
            <w:tcMar>
              <w:left w:w="360" w:type="dxa"/>
            </w:tcMar>
          </w:tcPr>
          <w:p w14:paraId="740E4BD8" w14:textId="70C37E91" w:rsidR="003A0632" w:rsidRPr="006E1507" w:rsidRDefault="00917566" w:rsidP="00CC0436">
            <w:pPr>
              <w:pStyle w:val="ListBullet"/>
              <w:contextualSpacing w:val="0"/>
            </w:pPr>
            <w:r>
              <w:t>PHP</w:t>
            </w:r>
          </w:p>
          <w:p w14:paraId="6380A3D0" w14:textId="6D3CC4C8" w:rsidR="001E3120" w:rsidRPr="006E1507" w:rsidRDefault="007D0B52" w:rsidP="007D0B52">
            <w:pPr>
              <w:pStyle w:val="ListBullet"/>
              <w:contextualSpacing w:val="0"/>
            </w:pPr>
            <w:r>
              <w:t xml:space="preserve">Next </w:t>
            </w:r>
            <w:proofErr w:type="gramStart"/>
            <w:r>
              <w:t>JS</w:t>
            </w:r>
            <w:r w:rsidR="00377667">
              <w:t xml:space="preserve">,  </w:t>
            </w:r>
            <w:r>
              <w:t>Tailwind</w:t>
            </w:r>
            <w:proofErr w:type="gramEnd"/>
            <w:r>
              <w:t xml:space="preserve"> CSS</w:t>
            </w:r>
          </w:p>
          <w:p w14:paraId="591956A0" w14:textId="77777777" w:rsidR="001E3120" w:rsidRPr="006E1507" w:rsidRDefault="001E3120" w:rsidP="0058384F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14:paraId="445ACA7A" w14:textId="77777777" w:rsidR="004236AF" w:rsidRDefault="002C6AB6" w:rsidP="006966FB">
      <w:pPr>
        <w:pStyle w:val="Heading1"/>
      </w:pPr>
      <w:r>
        <w:t>Achivements</w:t>
      </w:r>
      <w:r w:rsidR="004236AF">
        <w:t xml:space="preserve"> </w:t>
      </w:r>
    </w:p>
    <w:p w14:paraId="6A168894" w14:textId="29EB311E" w:rsidR="00A72FF3" w:rsidRPr="00CF1A49" w:rsidRDefault="00A72FF3" w:rsidP="00A72FF3">
      <w:pPr>
        <w:pStyle w:val="ContactInfoEmphasis"/>
        <w:jc w:val="left"/>
      </w:pPr>
      <w:r>
        <w:t xml:space="preserve">       </w:t>
      </w:r>
      <w:r w:rsidR="006668DF">
        <w:t>Software</w:t>
      </w:r>
      <w:r>
        <w:t xml:space="preserve"> Developed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4236AF" w:rsidRPr="006E1507" w14:paraId="067C895E" w14:textId="77777777" w:rsidTr="0005516C">
        <w:tc>
          <w:tcPr>
            <w:tcW w:w="4675" w:type="dxa"/>
          </w:tcPr>
          <w:p w14:paraId="7D8282EF" w14:textId="77777777" w:rsidR="004236AF" w:rsidRPr="006E1507" w:rsidRDefault="004236AF" w:rsidP="00A72FF3">
            <w:pPr>
              <w:pStyle w:val="ListBullet"/>
              <w:contextualSpacing w:val="0"/>
            </w:pPr>
            <w:r>
              <w:t xml:space="preserve">University </w:t>
            </w:r>
            <w:r w:rsidR="00A72FF3">
              <w:t>Management System</w:t>
            </w:r>
          </w:p>
          <w:p w14:paraId="12E5FD9E" w14:textId="0AEBE962" w:rsidR="004236AF" w:rsidRPr="006E1507" w:rsidRDefault="0003428F" w:rsidP="004236AF">
            <w:pPr>
              <w:pStyle w:val="ListBullet"/>
              <w:contextualSpacing w:val="0"/>
            </w:pPr>
            <w:r>
              <w:t>School Management System</w:t>
            </w:r>
          </w:p>
        </w:tc>
        <w:tc>
          <w:tcPr>
            <w:tcW w:w="4675" w:type="dxa"/>
            <w:tcMar>
              <w:left w:w="360" w:type="dxa"/>
            </w:tcMar>
          </w:tcPr>
          <w:p w14:paraId="1C3F545E" w14:textId="2237C5A2" w:rsidR="004236AF" w:rsidRPr="006E1507" w:rsidRDefault="00A50B86" w:rsidP="004236AF">
            <w:pPr>
              <w:pStyle w:val="ListBullet"/>
              <w:contextualSpacing w:val="0"/>
            </w:pPr>
            <w:proofErr w:type="gramStart"/>
            <w:r>
              <w:t>Accounting  Software</w:t>
            </w:r>
            <w:proofErr w:type="gramEnd"/>
          </w:p>
          <w:p w14:paraId="449455F1" w14:textId="77777777" w:rsidR="004236AF" w:rsidRPr="006E1507" w:rsidRDefault="004236AF" w:rsidP="0005516C">
            <w:pPr>
              <w:pStyle w:val="ListBullet"/>
              <w:contextualSpacing w:val="0"/>
            </w:pPr>
            <w:r>
              <w:t>Websites, portals</w:t>
            </w:r>
          </w:p>
          <w:p w14:paraId="09B1D672" w14:textId="77777777" w:rsidR="004236AF" w:rsidRPr="006E1507" w:rsidRDefault="004236AF" w:rsidP="0005516C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14:paraId="72AE863B" w14:textId="77777777" w:rsidR="00AD782D" w:rsidRPr="00CF1A49" w:rsidRDefault="006D181F" w:rsidP="006D181F">
      <w:pPr>
        <w:pStyle w:val="Heading1"/>
      </w:pPr>
      <w:r>
        <w:t>References</w:t>
      </w:r>
    </w:p>
    <w:sdt>
      <w:sdtPr>
        <w:rPr>
          <w:b/>
          <w:bCs/>
          <w:caps/>
        </w:rPr>
        <w:id w:val="1791084523"/>
      </w:sdtPr>
      <w:sdtEndPr>
        <w:rPr>
          <w:b w:val="0"/>
          <w:bCs w:val="0"/>
          <w:caps w:val="0"/>
        </w:rPr>
      </w:sdtEndPr>
      <w:sdtContent>
        <w:sdt>
          <w:sdtPr>
            <w:id w:val="-255903451"/>
          </w:sdtPr>
          <w:sdtEndPr/>
          <w:sdtContent>
            <w:p w14:paraId="2C607048" w14:textId="77777777" w:rsidR="006D181F" w:rsidRPr="00E91326" w:rsidRDefault="006D181F" w:rsidP="006D181F">
              <w:pPr>
                <w:rPr>
                  <w:rFonts w:asciiTheme="majorHAnsi" w:eastAsiaTheme="majorEastAsia" w:hAnsiTheme="majorHAnsi" w:cstheme="majorBidi"/>
                  <w:b/>
                  <w:bCs/>
                  <w:caps/>
                  <w:color w:val="404040" w:themeColor="text1" w:themeTint="BF"/>
                  <w14:ligatures w14:val="standardContextual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aps/>
                  <w:color w:val="404040" w:themeColor="text1" w:themeTint="BF"/>
                  <w14:ligatures w14:val="standardContextual"/>
                </w:rPr>
                <w:t>abdul manan kajab</w:t>
              </w:r>
            </w:p>
            <w:p w14:paraId="0AC054E6" w14:textId="17F7114B" w:rsidR="006D181F" w:rsidRDefault="006D181F" w:rsidP="006D181F">
              <w:r w:rsidRPr="00F74E85">
                <w:t xml:space="preserve">senior software </w:t>
              </w:r>
              <w:proofErr w:type="gramStart"/>
              <w:r>
                <w:t>Developer</w:t>
              </w:r>
              <w:r w:rsidRPr="00F74E85">
                <w:t xml:space="preserve"> </w:t>
              </w:r>
              <w:r>
                <w:t xml:space="preserve"> </w:t>
              </w:r>
              <w:r w:rsidR="00925A42">
                <w:t>at</w:t>
              </w:r>
              <w:proofErr w:type="gramEnd"/>
              <w:r w:rsidR="00925A42">
                <w:t xml:space="preserve"> </w:t>
              </w:r>
              <w:proofErr w:type="spellStart"/>
              <w:r w:rsidR="00925A42">
                <w:t>Tonext</w:t>
              </w:r>
              <w:proofErr w:type="spellEnd"/>
            </w:p>
            <w:p w14:paraId="0F85ADC3" w14:textId="662B9A52" w:rsidR="006D181F" w:rsidRPr="00F74E85" w:rsidRDefault="006D181F" w:rsidP="006D181F">
              <w:r w:rsidRPr="00F74E85">
                <w:rPr>
                  <w:b/>
                  <w:bCs/>
                </w:rPr>
                <w:t>Call phone:</w:t>
              </w:r>
              <w:r>
                <w:t xml:space="preserve">  </w:t>
              </w:r>
              <w:r w:rsidRPr="00F74E85">
                <w:t>+93(0)</w:t>
              </w:r>
              <w:r w:rsidR="00D7708C">
                <w:t xml:space="preserve"> </w:t>
              </w:r>
              <w:r>
                <w:rPr>
                  <w:noProof/>
                </w:rPr>
                <w:t>744207941</w:t>
              </w:r>
            </w:p>
          </w:sdtContent>
        </w:sdt>
        <w:p w14:paraId="1667B9C8" w14:textId="1F55AF8B" w:rsidR="006D181F" w:rsidRDefault="006D181F" w:rsidP="006D181F"/>
        <w:sdt>
          <w:sdtPr>
            <w:id w:val="1071394867"/>
          </w:sdtPr>
          <w:sdtEndPr/>
          <w:sdtContent>
            <w:p w14:paraId="30D5A2A4" w14:textId="23F34E2C" w:rsidR="00F73F96" w:rsidRPr="00E91326" w:rsidRDefault="00F73F96" w:rsidP="00F73F96">
              <w:pPr>
                <w:rPr>
                  <w:rFonts w:asciiTheme="majorHAnsi" w:eastAsiaTheme="majorEastAsia" w:hAnsiTheme="majorHAnsi" w:cstheme="majorBidi"/>
                  <w:b/>
                  <w:bCs/>
                  <w:caps/>
                  <w:color w:val="404040" w:themeColor="text1" w:themeTint="BF"/>
                  <w14:ligatures w14:val="standardContextual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aps/>
                  <w:color w:val="404040" w:themeColor="text1" w:themeTint="BF"/>
                  <w14:ligatures w14:val="standardContextual"/>
                </w:rPr>
                <w:t>Obaidullah Rahimi</w:t>
              </w:r>
            </w:p>
            <w:p w14:paraId="0ECD2B53" w14:textId="6FEE1DA6" w:rsidR="00F73F96" w:rsidRDefault="00F73F96" w:rsidP="00F73F96">
              <w:r>
                <w:t xml:space="preserve">IT </w:t>
              </w:r>
              <w:proofErr w:type="gramStart"/>
              <w:r>
                <w:t>Officer  at</w:t>
              </w:r>
              <w:proofErr w:type="gramEnd"/>
              <w:r>
                <w:t xml:space="preserve"> </w:t>
              </w:r>
              <w:proofErr w:type="spellStart"/>
              <w:r>
                <w:t>Dunyan</w:t>
              </w:r>
              <w:proofErr w:type="spellEnd"/>
              <w:r>
                <w:t xml:space="preserve"> University of Afghanistan</w:t>
              </w:r>
            </w:p>
            <w:p w14:paraId="7003B60A" w14:textId="1A378945" w:rsidR="00F73F96" w:rsidRPr="00F74E85" w:rsidRDefault="00F73F96" w:rsidP="00F73F96">
              <w:r w:rsidRPr="00F74E85">
                <w:rPr>
                  <w:b/>
                  <w:bCs/>
                </w:rPr>
                <w:t>Call phone:</w:t>
              </w:r>
              <w:r>
                <w:t xml:space="preserve">  </w:t>
              </w:r>
              <w:r w:rsidRPr="00F74E85">
                <w:t>+93(0)</w:t>
              </w:r>
              <w:r w:rsidR="00D7708C">
                <w:rPr>
                  <w:noProof/>
                </w:rPr>
                <w:t xml:space="preserve"> 79 000 1050</w:t>
              </w:r>
            </w:p>
          </w:sdtContent>
        </w:sdt>
        <w:p w14:paraId="353C1AF9" w14:textId="77777777" w:rsidR="00F73F96" w:rsidRDefault="00F73F96" w:rsidP="006D181F"/>
        <w:sdt>
          <w:sdtPr>
            <w:id w:val="-1801921430"/>
          </w:sdtPr>
          <w:sdtEndPr/>
          <w:sdtContent>
            <w:p w14:paraId="66C335E0" w14:textId="77777777" w:rsidR="001B03AE" w:rsidRPr="001B03AE" w:rsidRDefault="001B03AE" w:rsidP="001B03AE">
              <w:pPr>
                <w:rPr>
                  <w:rFonts w:asciiTheme="majorHAnsi" w:eastAsiaTheme="majorEastAsia" w:hAnsiTheme="majorHAnsi" w:cstheme="majorBidi"/>
                  <w:b/>
                  <w:bCs/>
                  <w:caps/>
                  <w:color w:val="404040" w:themeColor="text1" w:themeTint="BF"/>
                  <w14:ligatures w14:val="standardContextual"/>
                </w:rPr>
              </w:pPr>
              <w:r w:rsidRPr="001B03AE">
                <w:rPr>
                  <w:rFonts w:asciiTheme="majorHAnsi" w:eastAsiaTheme="majorEastAsia" w:hAnsiTheme="majorHAnsi" w:cstheme="majorBidi"/>
                  <w:b/>
                  <w:bCs/>
                  <w:caps/>
                  <w:color w:val="404040" w:themeColor="text1" w:themeTint="BF"/>
                  <w14:ligatures w14:val="standardContextual"/>
                </w:rPr>
                <w:t>Asad Ullah Khattak</w:t>
              </w:r>
            </w:p>
            <w:p w14:paraId="319C4D4D" w14:textId="77777777" w:rsidR="001B03AE" w:rsidRPr="001B03AE" w:rsidRDefault="001B03AE" w:rsidP="001B03AE">
              <w:pPr>
                <w:shd w:val="clear" w:color="auto" w:fill="FFFFFF"/>
              </w:pPr>
              <w:r w:rsidRPr="001B03AE">
                <w:t>Director</w:t>
              </w:r>
            </w:p>
            <w:p w14:paraId="00674651" w14:textId="06EC4453" w:rsidR="001B03AE" w:rsidRPr="001B03AE" w:rsidRDefault="001B03AE" w:rsidP="001B03AE">
              <w:pPr>
                <w:shd w:val="clear" w:color="auto" w:fill="FFFFFF"/>
              </w:pPr>
              <w:r w:rsidRPr="001B03AE">
                <w:t xml:space="preserve"> Finance &amp; Technical </w:t>
              </w:r>
              <w:proofErr w:type="spellStart"/>
              <w:r w:rsidRPr="001B03AE">
                <w:t>Deptt</w:t>
              </w:r>
              <w:proofErr w:type="spellEnd"/>
              <w:r w:rsidRPr="001B03AE">
                <w:t xml:space="preserve"> </w:t>
              </w:r>
              <w:r w:rsidR="00F73F96">
                <w:t>at</w:t>
              </w:r>
              <w:r w:rsidRPr="001B03AE">
                <w:t xml:space="preserve"> </w:t>
              </w:r>
              <w:proofErr w:type="spellStart"/>
              <w:r w:rsidRPr="001B03AE">
                <w:t>Rokhan</w:t>
              </w:r>
              <w:proofErr w:type="spellEnd"/>
              <w:r w:rsidRPr="001B03AE">
                <w:t xml:space="preserve"> Group</w:t>
              </w:r>
            </w:p>
            <w:p w14:paraId="4A361EF5" w14:textId="1E5DCA83" w:rsidR="006D181F" w:rsidRDefault="006D181F" w:rsidP="00CD1D7E">
              <w:r w:rsidRPr="00F74E85">
                <w:rPr>
                  <w:b/>
                  <w:bCs/>
                </w:rPr>
                <w:t>Call phone:</w:t>
              </w:r>
              <w:r>
                <w:t xml:space="preserve">  </w:t>
              </w:r>
              <w:r w:rsidR="001B03AE" w:rsidRPr="001B03AE">
                <w:t>+93-784 614 733</w:t>
              </w:r>
            </w:p>
          </w:sdtContent>
        </w:sdt>
      </w:sdtContent>
    </w:sdt>
    <w:p w14:paraId="194E6E01" w14:textId="4DAE9563" w:rsidR="00B51D1B" w:rsidRDefault="003F19FA" w:rsidP="003F19FA">
      <w:r>
        <w:rPr>
          <w:b/>
          <w:bCs/>
        </w:rPr>
        <w:t>Email</w:t>
      </w:r>
      <w:r w:rsidRPr="00F74E85">
        <w:rPr>
          <w:b/>
          <w:bCs/>
        </w:rPr>
        <w:t>:</w:t>
      </w:r>
      <w:r>
        <w:t xml:space="preserve">  </w:t>
      </w:r>
      <w:hyperlink r:id="rId8" w:tgtFrame="_blank" w:history="1">
        <w:r w:rsidRPr="003F19FA">
          <w:t>RokhanGroup@hotmail.com</w:t>
        </w:r>
      </w:hyperlink>
    </w:p>
    <w:p w14:paraId="00085D91" w14:textId="77777777" w:rsidR="00453193" w:rsidRDefault="00453193" w:rsidP="003F19FA"/>
    <w:p w14:paraId="5BFA3CC5" w14:textId="6F01F167" w:rsidR="00453193" w:rsidRPr="00453193" w:rsidRDefault="00453193" w:rsidP="003F19FA">
      <w:pPr>
        <w:rPr>
          <w:color w:val="FF0000"/>
        </w:rPr>
      </w:pPr>
    </w:p>
    <w:sectPr w:rsidR="00453193" w:rsidRPr="00453193" w:rsidSect="005A1B10">
      <w:footerReference w:type="default" r:id="rId9"/>
      <w:headerReference w:type="first" r:id="rId10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CE513" w14:textId="77777777" w:rsidR="00B93379" w:rsidRDefault="00B93379" w:rsidP="0068194B">
      <w:r>
        <w:separator/>
      </w:r>
    </w:p>
    <w:p w14:paraId="26FCF101" w14:textId="77777777" w:rsidR="00B93379" w:rsidRDefault="00B93379"/>
    <w:p w14:paraId="50B68ACE" w14:textId="77777777" w:rsidR="00B93379" w:rsidRDefault="00B93379"/>
  </w:endnote>
  <w:endnote w:type="continuationSeparator" w:id="0">
    <w:p w14:paraId="10679234" w14:textId="77777777" w:rsidR="00B93379" w:rsidRDefault="00B93379" w:rsidP="0068194B">
      <w:r>
        <w:continuationSeparator/>
      </w:r>
    </w:p>
    <w:p w14:paraId="70609720" w14:textId="77777777" w:rsidR="00B93379" w:rsidRDefault="00B93379"/>
    <w:p w14:paraId="44929658" w14:textId="77777777" w:rsidR="00B93379" w:rsidRDefault="00B933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E7F16E" w14:textId="4655E59E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7BD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78B35" w14:textId="77777777" w:rsidR="00B93379" w:rsidRDefault="00B93379" w:rsidP="0068194B">
      <w:r>
        <w:separator/>
      </w:r>
    </w:p>
    <w:p w14:paraId="5E0462BE" w14:textId="77777777" w:rsidR="00B93379" w:rsidRDefault="00B93379"/>
    <w:p w14:paraId="694D01D7" w14:textId="77777777" w:rsidR="00B93379" w:rsidRDefault="00B93379"/>
  </w:footnote>
  <w:footnote w:type="continuationSeparator" w:id="0">
    <w:p w14:paraId="750080C7" w14:textId="77777777" w:rsidR="00B93379" w:rsidRDefault="00B93379" w:rsidP="0068194B">
      <w:r>
        <w:continuationSeparator/>
      </w:r>
    </w:p>
    <w:p w14:paraId="2F593CB1" w14:textId="77777777" w:rsidR="00B93379" w:rsidRDefault="00B93379"/>
    <w:p w14:paraId="0D7A2972" w14:textId="77777777" w:rsidR="00B93379" w:rsidRDefault="00B933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0FB39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FCFF85" wp14:editId="1EE3815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B2B2C70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DC953EE"/>
    <w:multiLevelType w:val="hybridMultilevel"/>
    <w:tmpl w:val="0B8AF4AA"/>
    <w:lvl w:ilvl="0" w:tplc="BF70A3A2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  <w:color w:val="656565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73FD"/>
    <w:rsid w:val="000001EF"/>
    <w:rsid w:val="00004634"/>
    <w:rsid w:val="00007322"/>
    <w:rsid w:val="00007728"/>
    <w:rsid w:val="00007D1D"/>
    <w:rsid w:val="00014E04"/>
    <w:rsid w:val="00016F2C"/>
    <w:rsid w:val="00024584"/>
    <w:rsid w:val="00024730"/>
    <w:rsid w:val="00025111"/>
    <w:rsid w:val="00032466"/>
    <w:rsid w:val="0003428F"/>
    <w:rsid w:val="00055E95"/>
    <w:rsid w:val="000660FB"/>
    <w:rsid w:val="0007021F"/>
    <w:rsid w:val="000A7266"/>
    <w:rsid w:val="000B2756"/>
    <w:rsid w:val="000B2BA5"/>
    <w:rsid w:val="000F2F8C"/>
    <w:rsid w:val="000F5DCD"/>
    <w:rsid w:val="0010006E"/>
    <w:rsid w:val="001045A8"/>
    <w:rsid w:val="001073AC"/>
    <w:rsid w:val="00114A91"/>
    <w:rsid w:val="00117259"/>
    <w:rsid w:val="001427E1"/>
    <w:rsid w:val="00143B6F"/>
    <w:rsid w:val="0015224B"/>
    <w:rsid w:val="00163668"/>
    <w:rsid w:val="00171566"/>
    <w:rsid w:val="00174676"/>
    <w:rsid w:val="001755A8"/>
    <w:rsid w:val="00180378"/>
    <w:rsid w:val="00184014"/>
    <w:rsid w:val="00192008"/>
    <w:rsid w:val="001A078C"/>
    <w:rsid w:val="001B03AE"/>
    <w:rsid w:val="001B36D5"/>
    <w:rsid w:val="001B7D09"/>
    <w:rsid w:val="001C0E68"/>
    <w:rsid w:val="001C4B6F"/>
    <w:rsid w:val="001D0BF1"/>
    <w:rsid w:val="001E0516"/>
    <w:rsid w:val="001E3120"/>
    <w:rsid w:val="001E7E0C"/>
    <w:rsid w:val="001F0BB0"/>
    <w:rsid w:val="001F4E6D"/>
    <w:rsid w:val="001F6140"/>
    <w:rsid w:val="00203573"/>
    <w:rsid w:val="0020597D"/>
    <w:rsid w:val="00213B4C"/>
    <w:rsid w:val="00217C1B"/>
    <w:rsid w:val="002253B0"/>
    <w:rsid w:val="0023515D"/>
    <w:rsid w:val="00236BBC"/>
    <w:rsid w:val="00236D54"/>
    <w:rsid w:val="00241D8C"/>
    <w:rsid w:val="00241FDB"/>
    <w:rsid w:val="0024720C"/>
    <w:rsid w:val="002617AE"/>
    <w:rsid w:val="002638D0"/>
    <w:rsid w:val="002647D3"/>
    <w:rsid w:val="00275EAE"/>
    <w:rsid w:val="00284ADE"/>
    <w:rsid w:val="00287C5F"/>
    <w:rsid w:val="00294715"/>
    <w:rsid w:val="00294998"/>
    <w:rsid w:val="00297F18"/>
    <w:rsid w:val="002A0843"/>
    <w:rsid w:val="002A1945"/>
    <w:rsid w:val="002B2958"/>
    <w:rsid w:val="002B3FC8"/>
    <w:rsid w:val="002C6AB6"/>
    <w:rsid w:val="002D23C5"/>
    <w:rsid w:val="002D6137"/>
    <w:rsid w:val="002E6CC6"/>
    <w:rsid w:val="002E7E61"/>
    <w:rsid w:val="002F05E5"/>
    <w:rsid w:val="002F254D"/>
    <w:rsid w:val="002F30E4"/>
    <w:rsid w:val="00305297"/>
    <w:rsid w:val="00307140"/>
    <w:rsid w:val="00316DFF"/>
    <w:rsid w:val="00321863"/>
    <w:rsid w:val="00325B57"/>
    <w:rsid w:val="00331EE2"/>
    <w:rsid w:val="00336056"/>
    <w:rsid w:val="003544E1"/>
    <w:rsid w:val="00366398"/>
    <w:rsid w:val="00374734"/>
    <w:rsid w:val="00377667"/>
    <w:rsid w:val="00383B48"/>
    <w:rsid w:val="00397385"/>
    <w:rsid w:val="003A0632"/>
    <w:rsid w:val="003A30E5"/>
    <w:rsid w:val="003A312A"/>
    <w:rsid w:val="003A6ADF"/>
    <w:rsid w:val="003B5928"/>
    <w:rsid w:val="003D1F50"/>
    <w:rsid w:val="003D22DF"/>
    <w:rsid w:val="003D380F"/>
    <w:rsid w:val="003E160D"/>
    <w:rsid w:val="003F19FA"/>
    <w:rsid w:val="003F1BE9"/>
    <w:rsid w:val="003F1D5F"/>
    <w:rsid w:val="00405128"/>
    <w:rsid w:val="00406CFF"/>
    <w:rsid w:val="00416B25"/>
    <w:rsid w:val="00420592"/>
    <w:rsid w:val="004236AF"/>
    <w:rsid w:val="00426514"/>
    <w:rsid w:val="004319E0"/>
    <w:rsid w:val="00433076"/>
    <w:rsid w:val="00437E8C"/>
    <w:rsid w:val="00440225"/>
    <w:rsid w:val="00444E56"/>
    <w:rsid w:val="00453193"/>
    <w:rsid w:val="00457679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3238"/>
    <w:rsid w:val="004B661E"/>
    <w:rsid w:val="004B6AD0"/>
    <w:rsid w:val="004C2D5D"/>
    <w:rsid w:val="004C33E1"/>
    <w:rsid w:val="004C7BD7"/>
    <w:rsid w:val="004E01EB"/>
    <w:rsid w:val="004E2794"/>
    <w:rsid w:val="00510392"/>
    <w:rsid w:val="00513E2A"/>
    <w:rsid w:val="00566A35"/>
    <w:rsid w:val="0056701E"/>
    <w:rsid w:val="005733DF"/>
    <w:rsid w:val="005740D7"/>
    <w:rsid w:val="0058384F"/>
    <w:rsid w:val="00591409"/>
    <w:rsid w:val="005A0F26"/>
    <w:rsid w:val="005A1B10"/>
    <w:rsid w:val="005A6850"/>
    <w:rsid w:val="005A6B3C"/>
    <w:rsid w:val="005A6DB7"/>
    <w:rsid w:val="005B0D56"/>
    <w:rsid w:val="005B1B1B"/>
    <w:rsid w:val="005B7501"/>
    <w:rsid w:val="005B7B4F"/>
    <w:rsid w:val="005B7F6A"/>
    <w:rsid w:val="005C5932"/>
    <w:rsid w:val="005D3CA7"/>
    <w:rsid w:val="005D4CC1"/>
    <w:rsid w:val="005F4B91"/>
    <w:rsid w:val="005F55D2"/>
    <w:rsid w:val="0062312F"/>
    <w:rsid w:val="006249EB"/>
    <w:rsid w:val="00624E7D"/>
    <w:rsid w:val="00625F2C"/>
    <w:rsid w:val="0063338B"/>
    <w:rsid w:val="00655BDA"/>
    <w:rsid w:val="006573FD"/>
    <w:rsid w:val="00660B32"/>
    <w:rsid w:val="006618E9"/>
    <w:rsid w:val="006668DF"/>
    <w:rsid w:val="0068194B"/>
    <w:rsid w:val="00692703"/>
    <w:rsid w:val="006966FB"/>
    <w:rsid w:val="006A1962"/>
    <w:rsid w:val="006B5D48"/>
    <w:rsid w:val="006B7D7B"/>
    <w:rsid w:val="006C0385"/>
    <w:rsid w:val="006C1A5E"/>
    <w:rsid w:val="006D181F"/>
    <w:rsid w:val="006E1507"/>
    <w:rsid w:val="00712D8B"/>
    <w:rsid w:val="0071412B"/>
    <w:rsid w:val="007273B7"/>
    <w:rsid w:val="0073170D"/>
    <w:rsid w:val="00733E0A"/>
    <w:rsid w:val="0074403D"/>
    <w:rsid w:val="00746D44"/>
    <w:rsid w:val="007538DC"/>
    <w:rsid w:val="00757803"/>
    <w:rsid w:val="00782264"/>
    <w:rsid w:val="00791CBC"/>
    <w:rsid w:val="0079206B"/>
    <w:rsid w:val="00796076"/>
    <w:rsid w:val="007B4481"/>
    <w:rsid w:val="007C0566"/>
    <w:rsid w:val="007C606B"/>
    <w:rsid w:val="007D0B52"/>
    <w:rsid w:val="007E45F4"/>
    <w:rsid w:val="007E6A61"/>
    <w:rsid w:val="007F3541"/>
    <w:rsid w:val="00801140"/>
    <w:rsid w:val="00803404"/>
    <w:rsid w:val="00812BC1"/>
    <w:rsid w:val="00814CCC"/>
    <w:rsid w:val="00834955"/>
    <w:rsid w:val="00847ACB"/>
    <w:rsid w:val="00855B59"/>
    <w:rsid w:val="00860461"/>
    <w:rsid w:val="00861F2D"/>
    <w:rsid w:val="0086487C"/>
    <w:rsid w:val="008662BD"/>
    <w:rsid w:val="00867E68"/>
    <w:rsid w:val="00870B20"/>
    <w:rsid w:val="008829F8"/>
    <w:rsid w:val="00885897"/>
    <w:rsid w:val="008A6538"/>
    <w:rsid w:val="008B2DD9"/>
    <w:rsid w:val="008C7056"/>
    <w:rsid w:val="008D60AA"/>
    <w:rsid w:val="008D769B"/>
    <w:rsid w:val="008E045F"/>
    <w:rsid w:val="008F3B14"/>
    <w:rsid w:val="00901899"/>
    <w:rsid w:val="0090344B"/>
    <w:rsid w:val="00905715"/>
    <w:rsid w:val="0091321E"/>
    <w:rsid w:val="00913946"/>
    <w:rsid w:val="00917566"/>
    <w:rsid w:val="00925A42"/>
    <w:rsid w:val="0092726B"/>
    <w:rsid w:val="009361BA"/>
    <w:rsid w:val="00944F78"/>
    <w:rsid w:val="00950C40"/>
    <w:rsid w:val="009510E7"/>
    <w:rsid w:val="00952C89"/>
    <w:rsid w:val="009571D8"/>
    <w:rsid w:val="0096140B"/>
    <w:rsid w:val="0096268D"/>
    <w:rsid w:val="009650EA"/>
    <w:rsid w:val="0097790C"/>
    <w:rsid w:val="00984D93"/>
    <w:rsid w:val="0098506E"/>
    <w:rsid w:val="009A44CE"/>
    <w:rsid w:val="009B0F0C"/>
    <w:rsid w:val="009C4DFC"/>
    <w:rsid w:val="009D44F8"/>
    <w:rsid w:val="009D542F"/>
    <w:rsid w:val="009D7A86"/>
    <w:rsid w:val="009E3160"/>
    <w:rsid w:val="009E3DBA"/>
    <w:rsid w:val="009F0B19"/>
    <w:rsid w:val="009F220C"/>
    <w:rsid w:val="009F3B05"/>
    <w:rsid w:val="009F4931"/>
    <w:rsid w:val="009F544D"/>
    <w:rsid w:val="00A123B3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0B86"/>
    <w:rsid w:val="00A51DC5"/>
    <w:rsid w:val="00A53DE1"/>
    <w:rsid w:val="00A615E1"/>
    <w:rsid w:val="00A72FF3"/>
    <w:rsid w:val="00A755E8"/>
    <w:rsid w:val="00A93A5D"/>
    <w:rsid w:val="00AB32F8"/>
    <w:rsid w:val="00AB5678"/>
    <w:rsid w:val="00AB610B"/>
    <w:rsid w:val="00AD2E05"/>
    <w:rsid w:val="00AD360E"/>
    <w:rsid w:val="00AD40FB"/>
    <w:rsid w:val="00AD782D"/>
    <w:rsid w:val="00AE7650"/>
    <w:rsid w:val="00AF3B22"/>
    <w:rsid w:val="00AF7C94"/>
    <w:rsid w:val="00B06EFE"/>
    <w:rsid w:val="00B10EBE"/>
    <w:rsid w:val="00B236F1"/>
    <w:rsid w:val="00B32C29"/>
    <w:rsid w:val="00B44704"/>
    <w:rsid w:val="00B47CEB"/>
    <w:rsid w:val="00B50F99"/>
    <w:rsid w:val="00B51D1B"/>
    <w:rsid w:val="00B529ED"/>
    <w:rsid w:val="00B540F4"/>
    <w:rsid w:val="00B60FD0"/>
    <w:rsid w:val="00B622DF"/>
    <w:rsid w:val="00B6332A"/>
    <w:rsid w:val="00B81760"/>
    <w:rsid w:val="00B8494C"/>
    <w:rsid w:val="00B920D5"/>
    <w:rsid w:val="00B93379"/>
    <w:rsid w:val="00BA1546"/>
    <w:rsid w:val="00BA36A2"/>
    <w:rsid w:val="00BB0DFE"/>
    <w:rsid w:val="00BB4E51"/>
    <w:rsid w:val="00BC2C6D"/>
    <w:rsid w:val="00BD431F"/>
    <w:rsid w:val="00BE423E"/>
    <w:rsid w:val="00BF61AC"/>
    <w:rsid w:val="00C061F5"/>
    <w:rsid w:val="00C47FA6"/>
    <w:rsid w:val="00C57FC6"/>
    <w:rsid w:val="00C66A7D"/>
    <w:rsid w:val="00C779DA"/>
    <w:rsid w:val="00C814F7"/>
    <w:rsid w:val="00CA4B4D"/>
    <w:rsid w:val="00CA5FB8"/>
    <w:rsid w:val="00CB35C3"/>
    <w:rsid w:val="00CC0436"/>
    <w:rsid w:val="00CD1D7E"/>
    <w:rsid w:val="00CD323D"/>
    <w:rsid w:val="00CD4237"/>
    <w:rsid w:val="00CE26DC"/>
    <w:rsid w:val="00CE4030"/>
    <w:rsid w:val="00CE4E38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7708C"/>
    <w:rsid w:val="00D864A1"/>
    <w:rsid w:val="00D9521A"/>
    <w:rsid w:val="00DA00EB"/>
    <w:rsid w:val="00DA3914"/>
    <w:rsid w:val="00DA59AA"/>
    <w:rsid w:val="00DA7835"/>
    <w:rsid w:val="00DB6915"/>
    <w:rsid w:val="00DB7E1E"/>
    <w:rsid w:val="00DC1B78"/>
    <w:rsid w:val="00DC2A2F"/>
    <w:rsid w:val="00DC5455"/>
    <w:rsid w:val="00DC600B"/>
    <w:rsid w:val="00DD14AB"/>
    <w:rsid w:val="00DD1E3F"/>
    <w:rsid w:val="00DE0FAA"/>
    <w:rsid w:val="00DE136D"/>
    <w:rsid w:val="00DE6534"/>
    <w:rsid w:val="00DF4D6C"/>
    <w:rsid w:val="00E01923"/>
    <w:rsid w:val="00E0450B"/>
    <w:rsid w:val="00E14498"/>
    <w:rsid w:val="00E17723"/>
    <w:rsid w:val="00E23675"/>
    <w:rsid w:val="00E2397A"/>
    <w:rsid w:val="00E254DB"/>
    <w:rsid w:val="00E300FC"/>
    <w:rsid w:val="00E362DB"/>
    <w:rsid w:val="00E54498"/>
    <w:rsid w:val="00E5632B"/>
    <w:rsid w:val="00E67130"/>
    <w:rsid w:val="00E70240"/>
    <w:rsid w:val="00E71E6B"/>
    <w:rsid w:val="00E81CC5"/>
    <w:rsid w:val="00E85A87"/>
    <w:rsid w:val="00E85B4A"/>
    <w:rsid w:val="00E9528E"/>
    <w:rsid w:val="00EA1959"/>
    <w:rsid w:val="00EA5099"/>
    <w:rsid w:val="00EC0F9F"/>
    <w:rsid w:val="00EC1351"/>
    <w:rsid w:val="00EC4CBF"/>
    <w:rsid w:val="00ED1389"/>
    <w:rsid w:val="00EE2CA8"/>
    <w:rsid w:val="00EE514B"/>
    <w:rsid w:val="00EF1286"/>
    <w:rsid w:val="00EF17E8"/>
    <w:rsid w:val="00EF51D9"/>
    <w:rsid w:val="00F130DD"/>
    <w:rsid w:val="00F15003"/>
    <w:rsid w:val="00F2394C"/>
    <w:rsid w:val="00F24884"/>
    <w:rsid w:val="00F27E12"/>
    <w:rsid w:val="00F30D22"/>
    <w:rsid w:val="00F33620"/>
    <w:rsid w:val="00F3784D"/>
    <w:rsid w:val="00F476C4"/>
    <w:rsid w:val="00F52464"/>
    <w:rsid w:val="00F61DF9"/>
    <w:rsid w:val="00F73F96"/>
    <w:rsid w:val="00F81960"/>
    <w:rsid w:val="00F846DF"/>
    <w:rsid w:val="00F8769D"/>
    <w:rsid w:val="00F92493"/>
    <w:rsid w:val="00F9350C"/>
    <w:rsid w:val="00F94EB5"/>
    <w:rsid w:val="00F9624D"/>
    <w:rsid w:val="00FB31C1"/>
    <w:rsid w:val="00FB58F2"/>
    <w:rsid w:val="00FB5D66"/>
    <w:rsid w:val="00FC1967"/>
    <w:rsid w:val="00FC6AEA"/>
    <w:rsid w:val="00FD3D13"/>
    <w:rsid w:val="00FE55A2"/>
    <w:rsid w:val="00FE755D"/>
    <w:rsid w:val="00FF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C2A6EB"/>
  <w15:docId w15:val="{3FD68460-7BDA-4D83-AB85-64B812F0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10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customStyle="1" w:styleId="GridTable1Light1">
    <w:name w:val="Grid Table 1 Light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customStyle="1" w:styleId="PlainTable11">
    <w:name w:val="Plain Table 1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paragraph" w:customStyle="1" w:styleId="ResumeText">
    <w:name w:val="Resume Text"/>
    <w:basedOn w:val="Normal"/>
    <w:qFormat/>
    <w:rsid w:val="00CE26DC"/>
    <w:pPr>
      <w:spacing w:before="120" w:line="288" w:lineRule="auto"/>
      <w:ind w:right="1440"/>
    </w:pPr>
    <w:rPr>
      <w:rFonts w:eastAsiaTheme="minorEastAsia"/>
      <w:kern w:val="20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4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khanGroup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mad\AppData\Roaming\Microsoft\Templates\Chronological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C077487FCB4BFD9F1573AC0BBE8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76B46-33DA-4AC8-93BA-9D3DBA7F8FD9}"/>
      </w:docPartPr>
      <w:docPartBody>
        <w:p w:rsidR="00C53F1E" w:rsidRDefault="00073AC0">
          <w:pPr>
            <w:pStyle w:val="E7C077487FCB4BFD9F1573AC0BBE828E"/>
          </w:pPr>
          <w:r w:rsidRPr="00CF1A49">
            <w:t>Email</w:t>
          </w:r>
        </w:p>
      </w:docPartBody>
    </w:docPart>
    <w:docPart>
      <w:docPartPr>
        <w:name w:val="16C3FDB4B6A14841A56C0E15B99E0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14C47-FC7F-4028-A44C-5292E79569ED}"/>
      </w:docPartPr>
      <w:docPartBody>
        <w:p w:rsidR="00C53F1E" w:rsidRDefault="00073AC0">
          <w:pPr>
            <w:pStyle w:val="16C3FDB4B6A14841A56C0E15B99E03D7"/>
          </w:pPr>
          <w:r w:rsidRPr="00CF1A49">
            <w:t>Experience</w:t>
          </w:r>
        </w:p>
      </w:docPartBody>
    </w:docPart>
    <w:docPart>
      <w:docPartPr>
        <w:name w:val="3E927E1A01F5491B987788DEADD1D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A1A73-988B-4076-84FF-92D50BEBDA38}"/>
      </w:docPartPr>
      <w:docPartBody>
        <w:p w:rsidR="00C53F1E" w:rsidRDefault="00073AC0">
          <w:pPr>
            <w:pStyle w:val="3E927E1A01F5491B987788DEADD1DB3D"/>
          </w:pPr>
          <w:r w:rsidRPr="00CF1A49">
            <w:t>Education</w:t>
          </w:r>
        </w:p>
      </w:docPartBody>
    </w:docPart>
    <w:docPart>
      <w:docPartPr>
        <w:name w:val="A1DBEE4283654B398497A089F0AAE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63458-F8D0-4539-B6F7-FF91CDD6791F}"/>
      </w:docPartPr>
      <w:docPartBody>
        <w:p w:rsidR="00C53F1E" w:rsidRDefault="00073AC0">
          <w:pPr>
            <w:pStyle w:val="A1DBEE4283654B398497A089F0AAE6ED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AC0"/>
    <w:rsid w:val="00073AC0"/>
    <w:rsid w:val="0013425A"/>
    <w:rsid w:val="00172A40"/>
    <w:rsid w:val="00241D62"/>
    <w:rsid w:val="00275FA3"/>
    <w:rsid w:val="004027F5"/>
    <w:rsid w:val="004171FC"/>
    <w:rsid w:val="0050018A"/>
    <w:rsid w:val="00642FBE"/>
    <w:rsid w:val="00656734"/>
    <w:rsid w:val="00681D0A"/>
    <w:rsid w:val="007240F5"/>
    <w:rsid w:val="0073326E"/>
    <w:rsid w:val="00797D8A"/>
    <w:rsid w:val="007A3475"/>
    <w:rsid w:val="007A7449"/>
    <w:rsid w:val="007B37E9"/>
    <w:rsid w:val="007E4982"/>
    <w:rsid w:val="008C4C19"/>
    <w:rsid w:val="008C5AB2"/>
    <w:rsid w:val="00915255"/>
    <w:rsid w:val="00990011"/>
    <w:rsid w:val="009B1B51"/>
    <w:rsid w:val="009D49CF"/>
    <w:rsid w:val="00A002BB"/>
    <w:rsid w:val="00A15B33"/>
    <w:rsid w:val="00A17D99"/>
    <w:rsid w:val="00AF0073"/>
    <w:rsid w:val="00B253D9"/>
    <w:rsid w:val="00B35373"/>
    <w:rsid w:val="00B47AFF"/>
    <w:rsid w:val="00B77904"/>
    <w:rsid w:val="00BB11C5"/>
    <w:rsid w:val="00C16A19"/>
    <w:rsid w:val="00C53F1E"/>
    <w:rsid w:val="00C83F5A"/>
    <w:rsid w:val="00CA4C5B"/>
    <w:rsid w:val="00CD6250"/>
    <w:rsid w:val="00E07EC7"/>
    <w:rsid w:val="00F401D1"/>
    <w:rsid w:val="00FA45BE"/>
    <w:rsid w:val="00FC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E7C077487FCB4BFD9F1573AC0BBE828E">
    <w:name w:val="E7C077487FCB4BFD9F1573AC0BBE828E"/>
  </w:style>
  <w:style w:type="paragraph" w:customStyle="1" w:styleId="16C3FDB4B6A14841A56C0E15B99E03D7">
    <w:name w:val="16C3FDB4B6A14841A56C0E15B99E03D7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3E927E1A01F5491B987788DEADD1DB3D">
    <w:name w:val="3E927E1A01F5491B987788DEADD1DB3D"/>
  </w:style>
  <w:style w:type="paragraph" w:customStyle="1" w:styleId="A1DBEE4283654B398497A089F0AAE6ED">
    <w:name w:val="A1DBEE4283654B398497A089F0AAE6ED"/>
  </w:style>
  <w:style w:type="character" w:styleId="PlaceholderText">
    <w:name w:val="Placeholder Text"/>
    <w:basedOn w:val="DefaultParagraphFont"/>
    <w:uiPriority w:val="99"/>
    <w:semiHidden/>
    <w:rsid w:val="009B1B5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33D6B-9AC7-4080-89E9-2EE5C83E1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(Modern design)</Template>
  <TotalTime>214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Jafari</dc:creator>
  <cp:keywords/>
  <dc:description/>
  <cp:lastModifiedBy>Dawood Nazari</cp:lastModifiedBy>
  <cp:revision>140</cp:revision>
  <dcterms:created xsi:type="dcterms:W3CDTF">2018-09-17T08:37:00Z</dcterms:created>
  <dcterms:modified xsi:type="dcterms:W3CDTF">2024-08-22T05:37:00Z</dcterms:modified>
  <cp:category/>
</cp:coreProperties>
</file>